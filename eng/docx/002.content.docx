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(FIA)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(FIA)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Beer Lahai Roi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Beersheba and Moriah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Beersheba, Paran and Egypt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Berea to Athens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Bethel and Ai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Bethel to Ephrath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Bethlehem to Hebron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Bethlehem to Jerusalem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Book of Luke: Jerusalem and Environs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Book of Matthew: Jerusalem and Environs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66-beer-lahai-roi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157-beersheba-and-moriah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155-beersheba-paran-egypt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117-berea-to-athens.pn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c38-bethel-and-ai.pn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cdn.aquifer.bible/aquifer-content/resources/FIAMaps/c106-bethel-to-ephrath.pn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cdn.aquifer.bible/aquifer-content/resources/FIAMaps/c111-bethlehem-to-hebron.pn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cdn.aquifer.bible/aquifer-content/resources/FIAMaps/c94-bethlehem-to-jerusalem.pn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cdn.aquifer.bible/aquifer-content/resources/FIAMaps/c211-book-of-luke-jerusalem-and-environs.pn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cdn.aquifer.bible/aquifer-content/resources/FIAMaps/c213-book-of-matthew-jerusalem-and-environs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
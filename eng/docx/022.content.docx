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Maps (FIA)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Maps (FIA)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Z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Zoomed in View of Locations in the Book of Genesis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Zoomed Out View of the Book of Luke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Zoomed Out View of the Book of Matthew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Zoomed-Out View of Locations in the Book of Acts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76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204-zoomed-in-view-of-locations-in-book-of-genesis.pn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c210-zoomed-out-view-of-book-of-luke.pn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FIAMaps/c212-zoomed-out-view-of-book-of-matthew.pn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cdn.aquifer.bible/aquifer-content/resources/FIAMaps/c257-zoomed-out-map-of-book-of-acts.pn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
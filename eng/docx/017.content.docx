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Familiarization, Internalization, Articulation (Fia) Maps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Familiarization, Internalization, Articulation (FIA) Maps</w:t>
      </w:r>
      <w:r>
        <w:rPr>
          <w:lang w:val="en_US" w:bidi="en_US"/>
        </w:rPr>
        <w:t xml:space="preserve"> © 2023 SRV Partners Released under CC BY-SA 4.0 license. </w:t>
      </w:r>
      <w:r>
        <w:rPr>
          <w:lang w:val="en_US" w:bidi="en_US"/>
        </w:rPr>
        <w:t>Familiarization, Internalization, Articulation (FIA) Maps</w:t>
      </w:r>
      <w:r>
        <w:rPr>
          <w:lang w:val="en_US" w:bidi="en_U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n_US" w:bidi="en_US"/>
        </w:rPr>
        <w:t>Familiarization, Internalization, Articulation (FIA)</w:t>
      </w:r>
      <w:r>
        <w:rPr>
          <w:lang w:val="en_US" w:bidi="en_US"/>
        </w:rPr>
        <w:t xml:space="preserve"> © 2023 SRV Partners.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Familiarization, Internalization, Articulation (Fia) Maps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Sailing Route from Corinth to Syria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Saul and Barnabus in Cyprus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Saul's Route to Damascus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Sea of Galilee Western Side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Sea of Galilee with Bethsaida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2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Sea of Galilee with Capernaum and Decapolis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Shechem to Bethel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Shinar Region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Sidon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3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Sidon and Syria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32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Small-Scale City Plan of Jerusalem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3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Sodom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3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Sodom, Gomorrah and Great Oaks of Mamre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3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Springs of Aenon near Salim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4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Sychar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42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FIAMaps/c191-sailing-route-from-corinth-to-syria.pn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cdn.aquifer.bible/aquifer-content/resources/FIAMaps/c71-saul-and-barnabus-in-cyprus.pn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cdn.aquifer.bible/aquifer-content/resources/FIAMaps/c48-sauls-route-to-damascus.pn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cdn.aquifer.bible/aquifer-content/resources/FIAMaps/c86-sea-of-galilee-western-side.pn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cdn.aquifer.bible/aquifer-content/resources/FIAMaps/c16-sea-of-galilee-with-bethsaida.pn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cdn.aquifer.bible/aquifer-content/resources/FIAMaps/c195-sea-of-galilee-capernaum-to-decapolis.pn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cdn.aquifer.bible/aquifer-content/resources/FIAMaps/c98-shechem-to-bethel.pn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cdn.aquifer.bible/aquifer-content/resources/FIAMaps/c41-shinar-region.pn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cdn.aquifer.bible/aquifer-content/resources/FIAMaps/c137-sidon.png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cdn.aquifer.bible/aquifer-content/resources/FIAMaps/c26-sidon-and-syria.png" TargetMode="External"/><Relationship Id="rId33" Type="http://schemas.openxmlformats.org/officeDocument/2006/relationships/image" Target="media/image11.jpg"/><Relationship Id="rId34" Type="http://schemas.openxmlformats.org/officeDocument/2006/relationships/hyperlink" Target="https://cdn.aquifer.bible/aquifer-content/resources/FIAMaps/c256-small-scale-jerusalem.png" TargetMode="External"/><Relationship Id="rId35" Type="http://schemas.openxmlformats.org/officeDocument/2006/relationships/image" Target="media/image12.jpg"/><Relationship Id="rId36" Type="http://schemas.openxmlformats.org/officeDocument/2006/relationships/hyperlink" Target="https://cdn.aquifer.bible/aquifer-content/resources/FIAMaps/c103-sodom.png" TargetMode="External"/><Relationship Id="rId37" Type="http://schemas.openxmlformats.org/officeDocument/2006/relationships/image" Target="media/image13.jpg"/><Relationship Id="rId38" Type="http://schemas.openxmlformats.org/officeDocument/2006/relationships/hyperlink" Target="https://cdn.aquifer.bible/aquifer-content/resources/FIAMaps/c150-sodom-gomorrah-and-great-oaks-of-mamre.png" TargetMode="External"/><Relationship Id="rId39" Type="http://schemas.openxmlformats.org/officeDocument/2006/relationships/image" Target="media/image14.jpg"/><Relationship Id="rId40" Type="http://schemas.openxmlformats.org/officeDocument/2006/relationships/hyperlink" Target="https://cdn.aquifer.bible/aquifer-content/resources/FIAMaps/c226-springs-salim.png" TargetMode="External"/><Relationship Id="rId41" Type="http://schemas.openxmlformats.org/officeDocument/2006/relationships/image" Target="media/image15.jpg"/><Relationship Id="rId42" Type="http://schemas.openxmlformats.org/officeDocument/2006/relationships/hyperlink" Target="https://cdn.aquifer.bible/aquifer-content/resources/FIAMaps/c143-sychar.pn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
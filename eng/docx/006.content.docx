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Maps (FIA)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Maps (FIA)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F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First Century Jerusalem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Four Corners of the World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2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FIAMaps/c132-first-century-jerusalem.pn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cdn.aquifer.bible/aquifer-content/resources/FIAMaps/c175-four-corners-of-the-world.pn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
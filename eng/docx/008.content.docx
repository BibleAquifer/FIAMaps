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Familiarization, Internalization, Articulation (Fia) Maps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© 2023 SRV Partners Released under CC BY-SA 4.0 license. </w:t>
      </w:r>
      <w:r>
        <w:rPr>
          <w:lang w:val="en_US" w:bidi="en_US"/>
        </w:rPr>
        <w:t>Familiarization, Internalization, Articulation (FIA) Maps</w:t>
      </w:r>
      <w:r>
        <w:rPr>
          <w:lang w:val="en_US" w:bidi="en_U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n_US" w:bidi="en_US"/>
        </w:rPr>
        <w:t>Familiarization, Internalization, Articulation (FIA)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Familiarization, Internalization, Articulation (Fia) Maps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Haran and Beersheba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Haran to Canaan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Havilah, Shur, Egypt and Assyria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Hebron, Adullam and Timnah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Hebron, Canaan, Negev and Beer Lahai Roi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Image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FIAMaps/c158-haran-and-beersheba.pn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cdn.aquifer.bible/aquifer-content/resources/FIAMaps/c39-haran-to-canaan.pn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cdn.aquifer.bible/aquifer-content/resources/FIAMaps/c67-havilah-shur-egypt-and-assyria.pn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cdn.aquifer.bible/aquifer-content/resources/FIAMaps/c120-hebron-adullam-and-timnah.pn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cdn.aquifer.bible/aquifer-content/resources/FIAMaps/c108-hebron-canaan-negev-and-beer-lahai-roi.pn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
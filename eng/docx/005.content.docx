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Four Corners of the World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Four Corners of the World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1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four-corners-of-the-world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
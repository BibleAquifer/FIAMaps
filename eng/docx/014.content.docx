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Maps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Maps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Oaks of Mamre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187-oaks-of-mamre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
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Ur of the Chaldeans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Ur, Haran, and Canaan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36-ur-of-the-chaldeans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63-ur-haran-and-canaan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
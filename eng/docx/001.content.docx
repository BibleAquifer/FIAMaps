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(FIA)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(FIA)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Abram's Journey from Ur to Canaan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Aerial View of Judea and Jerusalem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Antioch of Pisidia and Iconium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Apollos' Journey from Ephesus to Corinth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Areas Surrounding Jerusalem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Athens to Corinth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Athens, Thessalonica, and Berea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37-abrams-journey-from-ur-to-canaan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201-aerial-view-judea-jerusalem.pn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89-antioch-of-pisidia-and-iconium.pn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232-apollos-ephesus-corinth.pn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cdn.aquifer.bible/aquifer-content/resources/FIAMaps/c170-areas-surrounding-jerusalem.pn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cdn.aquifer.bible/aquifer-content/resources/FIAMaps/c126-athens-to-corinth.pn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cdn.aquifer.bible/aquifer-content/resources/FIAMaps/c124-athens-thessalonica-and-berea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
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Magdala and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Malta to Rome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Mary and Joseph's Journey to Egypt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Mary's Route from Nazareth to Judea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Mediterranean and Surrounding Areas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Ararat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Gerizim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Hermon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of Olives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Tabor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30-magdala-and-jerusalem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31-malta-to-rome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79-mary-and-josephs-journey-to-egypt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7-route-from-nazareth-to-judea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184-mediterranean-and-surrounding-areas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43-mount-ararat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149-mount-gerizim.pn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cdn.aquifer.bible/aquifer-content/resources/FIAMaps/c69-mount-hermon.pn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cdn.aquifer.bible/aquifer-content/resources/FIAMaps/c145-mount-of-olives.pn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cdn.aquifer.bible/aquifer-content/resources/FIAMaps/c104-mount-tabor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
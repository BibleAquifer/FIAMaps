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(SRV)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(SRV)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Lake with Bethsaida and Gennesaret, Lake with Capernaum and Bethsaida, Locations in the Book of Mark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Lake with Bethsaida and Gennesaret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Lake with Capernaum and Bethsaida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Locations in the Book of Mark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lake-with-bethsaida-and-gennesaret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lake-with-capernaum-and-bethsaida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locations-in-book-of-mark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
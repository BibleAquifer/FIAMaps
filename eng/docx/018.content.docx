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Territory of Herod Agrippa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Territory of Herod Antipas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Territory of Pilate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Thessalonica to Berea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Troas to Assos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Troas to Miletus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3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Tyre, Sidon and The Sea of Galilee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5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Tyre, Sidon and The Sea of Galilee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7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35-territory-of-herod-agrippa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87-territory-of-herod-antipas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121-territory-of-pilate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116-thessalonica-to-berea.pn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c159-troas-to-assos.png" TargetMode="External"/><Relationship Id="rId23" Type="http://schemas.openxmlformats.org/officeDocument/2006/relationships/hyperlink" Target="https://cdn.aquifer.bible/aquifer-content/resources/FIAMaps/c160-troas-to-miletus.png" TargetMode="External"/><Relationship Id="rId24" Type="http://schemas.openxmlformats.org/officeDocument/2006/relationships/image" Target="media/image6.jpg"/><Relationship Id="rId25" Type="http://schemas.openxmlformats.org/officeDocument/2006/relationships/hyperlink" Target="https://cdn.aquifer.bible/aquifer-content/resources/FIAMaps/c18-tyre-sidon-and-the-sea-of-galilee.png" TargetMode="External"/><Relationship Id="rId26" Type="http://schemas.openxmlformats.org/officeDocument/2006/relationships/image" Target="media/image7.jpg"/><Relationship Id="rId27" Type="http://schemas.openxmlformats.org/officeDocument/2006/relationships/hyperlink" Target="https://cdn.aquifer.bible/aquifer-content/resources/FIAMaps/c34-tyre-sidon-and-the-sea-of-galilee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
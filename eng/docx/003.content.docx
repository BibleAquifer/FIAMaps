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(SRV)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(SRV)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Canaan to Egypt, Capernaum on Route from Egypt to Damascus, Capernaum to Decapolis, Capernaum with Judea and Jordan River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Canaan to Egypt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Capernaum on Route from Egypt to Damascus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5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5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Capernaum to Decapolis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Capernaum with Judea and Jordan River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anaan-to-egypt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apernaum-on-route-from-egypt-to-damascus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apernaum-to-decapolis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apernaum-with-judea-and-jordan-river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
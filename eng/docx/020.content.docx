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Maps (FIA)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Maps (FIA)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V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Valley of Shaveh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58-valley-of-shaveh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
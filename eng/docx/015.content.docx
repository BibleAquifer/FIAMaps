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(SRV)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(SRV)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Rebel Kings in the South, Region of Seir, Region of the Gerasenes to Capernaum, Road to Shur, Route from Bethsaida to Caeserea Philippi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Rebel Kings in the South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Region of Seir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Region of the Gerasenes to Capernaum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Road to Shur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Route from Bethsaida to Caeserea Philippi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rebel-kings-in-the-south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region-of-seir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gerasenes-to-capernaum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road-to-shur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route-from-bethsaida-to-caeserea-philippi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
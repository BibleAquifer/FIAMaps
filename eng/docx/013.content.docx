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Nazareth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Nazareth and Judea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Nazareth to Capernaum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Negeb Area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0-nazareth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168-nazareth-judea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27-nazareth-to-capernaum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54-negeb-area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
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Maps (SRV)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Maps (SRV)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Edom and Seir, Edom, Seir, Median, Moab and Bozrah, Egypt, Emmaus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Edom and Seir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Edom, Seir, Median, Moab and Bozrah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Egypt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15240000" cy="203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20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Emmaus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20320000" cy="13550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0" cy="1355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edom-and-seir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edom-seir-midian-and-moab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egypt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emmaus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
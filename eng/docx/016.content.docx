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Rebel Kings in the South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Region of Judea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Region of Seir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Region of the Gerasenes to Capernaum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Road to Shur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 Empire 45–47 AD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Roman Empire up to Persia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Route from Bethsaida to Caeserea Philippi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57-rebel-kings-in-the-south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46-region-of-judea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112-region-of-seir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65-gerasenes-to-capernaum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60-road-to-shur.pn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cdn.aquifer.bible/aquifer-content/resources/FIAMaps/c32-roman-empire-45-47-ad.pn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cdn.aquifer.bible/aquifer-content/resources/FIAMaps/c74-roman-empire-up-to-persia.pn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cdn.aquifer.bible/aquifer-content/resources/FIAMaps/c14-route-from-bethsaida-to-caeserea-philippi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
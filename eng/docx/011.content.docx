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Maps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Maps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Lake with Bethsaida and Gennesaret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Lake with Capernaum and Bethsaida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Lake with Capernaum and Bethsaida in the book of John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Land of Nod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Locations in the Book of Acts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Locations in the Book of John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Locations in the Book of Luke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Locations in the Book of Mark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Locations in the Book of Matthew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11-lake-with-bethsaida-and-gennesaret.pn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12-lake-with-capernaum-and-bethsaida.pn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c249-lake-with-capernaum-and-bethsaida-john.pn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c162-land-of-nod.pn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cdn.aquifer.bible/aquifer-content/resources/FIAMaps/c207-locations-in-book-of-acts.pn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cdn.aquifer.bible/aquifer-content/resources/FIAMaps/c206-locations-in-book-of-john.pn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cdn.aquifer.bible/aquifer-content/resources/FIAMaps/c203-locations-in-book-of-luke.pn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cdn.aquifer.bible/aquifer-content/resources/FIAMaps/c197-locations-in-book-of-mark.pn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cdn.aquifer.bible/aquifer-content/resources/FIAMaps/c205-locations-in-book-of-matthew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
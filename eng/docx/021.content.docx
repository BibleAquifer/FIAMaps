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Familiarization, Internalization, Articulation (Fia) Maps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Familiarization, Internalization, Articulation (Fia) Maps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Wide View of Locations in Book of Genesis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FIAMaps/c209-wider-view-of-locations-in-book-of-genesis.pn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
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Haran and Beersheba, Haran to Canaan, Havilah, Shur, Egypt and Assyria, Hebron, Canaan, Negev and Beer Lahai Roi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Haran and Beersheba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Haran to Canaan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Havilah, Shur, Egypt and Assyria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Hebron, Canaan, Negev and Beer Lahai Roi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haran-and-beersheba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haran-to-canaan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havilah-shur-egypt-and-assyria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hebron-canaan-negev-and-beer-lahai-roi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